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F9BFE8" w14:textId="77777777" w:rsidR="00552FDF" w:rsidRDefault="00552FDF" w:rsidP="00552FDF"/>
    <w:p w14:paraId="38441B0C" w14:textId="77777777" w:rsidR="00267B5C" w:rsidRDefault="00552FDF" w:rsidP="00552FDF">
      <w:pPr>
        <w:rPr>
          <w:b/>
          <w:sz w:val="24"/>
          <w:szCs w:val="24"/>
        </w:rPr>
      </w:pPr>
      <w:r>
        <w:rPr>
          <w:b/>
          <w:sz w:val="24"/>
          <w:szCs w:val="24"/>
        </w:rPr>
        <w:t>Inspection Date: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4862C7">
        <w:tab/>
      </w:r>
      <w:r w:rsidR="004862C7">
        <w:tab/>
      </w:r>
      <w:r w:rsidR="004862C7">
        <w:tab/>
      </w:r>
      <w:r w:rsidR="00267B5C">
        <w:rPr>
          <w:b/>
          <w:sz w:val="24"/>
          <w:szCs w:val="24"/>
        </w:rPr>
        <w:t>Operators Name</w:t>
      </w:r>
      <w:r w:rsidR="004862C7">
        <w:rPr>
          <w:b/>
          <w:sz w:val="24"/>
          <w:szCs w:val="24"/>
        </w:rPr>
        <w:t>:</w:t>
      </w:r>
    </w:p>
    <w:p w14:paraId="27CE6743" w14:textId="77777777" w:rsidR="00267B5C" w:rsidRDefault="00267B5C" w:rsidP="00552FDF">
      <w:pPr>
        <w:rPr>
          <w:b/>
          <w:sz w:val="24"/>
          <w:szCs w:val="24"/>
        </w:rPr>
      </w:pPr>
    </w:p>
    <w:p w14:paraId="345C4F41" w14:textId="77777777" w:rsidR="00552FDF" w:rsidRDefault="00267B5C" w:rsidP="00552FDF">
      <w:r>
        <w:rPr>
          <w:b/>
          <w:sz w:val="24"/>
          <w:szCs w:val="24"/>
        </w:rPr>
        <w:t>Crane ID: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Building:</w:t>
      </w:r>
      <w:r w:rsidR="00552FDF" w:rsidRPr="004862C7">
        <w:rPr>
          <w:b/>
          <w:sz w:val="24"/>
          <w:szCs w:val="24"/>
        </w:rPr>
        <w:t xml:space="preserve"> </w:t>
      </w:r>
    </w:p>
    <w:p w14:paraId="54594941" w14:textId="77777777" w:rsidR="00552FDF" w:rsidRDefault="00552FDF" w:rsidP="00552FDF"/>
    <w:tbl>
      <w:tblPr>
        <w:tblW w:w="95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69"/>
        <w:gridCol w:w="850"/>
        <w:gridCol w:w="851"/>
        <w:gridCol w:w="3300"/>
      </w:tblGrid>
      <w:tr w:rsidR="00552FDF" w14:paraId="114ECB11" w14:textId="77777777">
        <w:trPr>
          <w:cantSplit/>
          <w:trHeight w:val="436"/>
        </w:trPr>
        <w:tc>
          <w:tcPr>
            <w:tcW w:w="4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005C17E3" w14:textId="77777777" w:rsidR="00552FDF" w:rsidRPr="00552FDF" w:rsidRDefault="00552FDF" w:rsidP="00581505">
            <w:pPr>
              <w:rPr>
                <w:sz w:val="24"/>
                <w:szCs w:val="24"/>
              </w:rPr>
            </w:pPr>
          </w:p>
          <w:p w14:paraId="680D07B3" w14:textId="77777777" w:rsidR="00552FDF" w:rsidRPr="00552FDF" w:rsidRDefault="00267B5C" w:rsidP="0058150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Items C</w:t>
            </w:r>
            <w:r w:rsidR="00552FDF" w:rsidRPr="00552FDF">
              <w:rPr>
                <w:sz w:val="24"/>
                <w:szCs w:val="24"/>
              </w:rPr>
              <w:t>hecked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6ED4C9F" w14:textId="77777777" w:rsidR="00552FDF" w:rsidRPr="00552FDF" w:rsidRDefault="00552FDF" w:rsidP="00552FDF">
            <w:pPr>
              <w:jc w:val="center"/>
              <w:rPr>
                <w:sz w:val="24"/>
                <w:szCs w:val="24"/>
              </w:rPr>
            </w:pPr>
            <w:r w:rsidRPr="00552FDF">
              <w:rPr>
                <w:sz w:val="24"/>
                <w:szCs w:val="24"/>
              </w:rPr>
              <w:t>Satisfactory?</w:t>
            </w:r>
          </w:p>
        </w:tc>
        <w:tc>
          <w:tcPr>
            <w:tcW w:w="33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8A15BE2" w14:textId="77777777" w:rsidR="00552FDF" w:rsidRPr="00552FDF" w:rsidRDefault="00552FDF" w:rsidP="00552FDF">
            <w:pPr>
              <w:jc w:val="center"/>
              <w:rPr>
                <w:sz w:val="24"/>
                <w:szCs w:val="24"/>
              </w:rPr>
            </w:pPr>
            <w:r w:rsidRPr="00552FDF">
              <w:rPr>
                <w:sz w:val="24"/>
                <w:szCs w:val="24"/>
              </w:rPr>
              <w:t>Comments</w:t>
            </w:r>
          </w:p>
        </w:tc>
      </w:tr>
      <w:tr w:rsidR="00552FDF" w14:paraId="34297DF9" w14:textId="77777777">
        <w:trPr>
          <w:cantSplit/>
          <w:trHeight w:val="420"/>
        </w:trPr>
        <w:tc>
          <w:tcPr>
            <w:tcW w:w="4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0F61D" w14:textId="77777777" w:rsidR="00552FDF" w:rsidRDefault="00552FDF" w:rsidP="00581505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97E6D15" w14:textId="77777777" w:rsidR="00552FDF" w:rsidRDefault="00552FDF" w:rsidP="00552FDF">
            <w:pPr>
              <w:jc w:val="center"/>
            </w:pPr>
            <w:r>
              <w:t>Yes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22BA176" w14:textId="77777777" w:rsidR="00552FDF" w:rsidRDefault="00552FDF" w:rsidP="00552FDF">
            <w:pPr>
              <w:jc w:val="center"/>
            </w:pPr>
            <w:r>
              <w:t>No</w:t>
            </w:r>
          </w:p>
        </w:tc>
        <w:tc>
          <w:tcPr>
            <w:tcW w:w="3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DF5BF" w14:textId="77777777" w:rsidR="00552FDF" w:rsidRDefault="00552FDF" w:rsidP="00581505"/>
        </w:tc>
      </w:tr>
      <w:tr w:rsidR="00552FDF" w:rsidRPr="00267B5C" w14:paraId="395E9FA2" w14:textId="77777777">
        <w:trPr>
          <w:cantSplit/>
          <w:trHeight w:hRule="exact" w:val="851"/>
        </w:trPr>
        <w:tc>
          <w:tcPr>
            <w:tcW w:w="4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28E47" w14:textId="77777777" w:rsidR="00552FDF" w:rsidRPr="00267B5C" w:rsidRDefault="00267B5C" w:rsidP="00267B5C">
            <w:pPr>
              <w:rPr>
                <w:sz w:val="20"/>
              </w:rPr>
            </w:pPr>
            <w:r w:rsidRPr="00267B5C">
              <w:rPr>
                <w:sz w:val="20"/>
              </w:rPr>
              <w:t>Check inspection tag</w:t>
            </w:r>
            <w:r w:rsidR="00552FDF" w:rsidRPr="00267B5C">
              <w:rPr>
                <w:sz w:val="2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904F2" w14:textId="77777777" w:rsidR="00267B5C" w:rsidRDefault="00267B5C" w:rsidP="00267B5C">
            <w:pPr>
              <w:rPr>
                <w:sz w:val="20"/>
              </w:rPr>
            </w:pPr>
          </w:p>
          <w:p w14:paraId="5D2F98DF" w14:textId="77777777" w:rsidR="00552FDF" w:rsidRPr="00267B5C" w:rsidRDefault="00552FDF" w:rsidP="00267B5C">
            <w:pPr>
              <w:rPr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87E81" w14:textId="77777777" w:rsidR="00552FDF" w:rsidRPr="00267B5C" w:rsidRDefault="00552FDF" w:rsidP="00267B5C">
            <w:pPr>
              <w:rPr>
                <w:sz w:val="20"/>
              </w:rPr>
            </w:pP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9C606" w14:textId="77777777" w:rsidR="00552FDF" w:rsidRPr="00267B5C" w:rsidRDefault="00552FDF" w:rsidP="00267B5C">
            <w:pPr>
              <w:rPr>
                <w:sz w:val="20"/>
              </w:rPr>
            </w:pPr>
          </w:p>
        </w:tc>
      </w:tr>
      <w:tr w:rsidR="00552FDF" w:rsidRPr="00267B5C" w14:paraId="2FC902FE" w14:textId="77777777">
        <w:trPr>
          <w:cantSplit/>
          <w:trHeight w:hRule="exact" w:val="851"/>
        </w:trPr>
        <w:tc>
          <w:tcPr>
            <w:tcW w:w="4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EE051" w14:textId="77777777" w:rsidR="00552FDF" w:rsidRPr="00267B5C" w:rsidRDefault="00267B5C" w:rsidP="00267B5C">
            <w:pPr>
              <w:rPr>
                <w:sz w:val="20"/>
              </w:rPr>
            </w:pPr>
            <w:r w:rsidRPr="00267B5C">
              <w:rPr>
                <w:sz w:val="20"/>
              </w:rPr>
              <w:t>Locate main crane disconnect switch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074CC" w14:textId="77777777" w:rsidR="00552FDF" w:rsidRPr="00267B5C" w:rsidRDefault="00552FDF" w:rsidP="00267B5C">
            <w:pPr>
              <w:rPr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D62D8" w14:textId="77777777" w:rsidR="00552FDF" w:rsidRPr="00267B5C" w:rsidRDefault="00552FDF" w:rsidP="00267B5C">
            <w:pPr>
              <w:rPr>
                <w:sz w:val="20"/>
              </w:rPr>
            </w:pP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5BCCE" w14:textId="77777777" w:rsidR="00552FDF" w:rsidRPr="00267B5C" w:rsidRDefault="00552FDF" w:rsidP="00267B5C">
            <w:pPr>
              <w:rPr>
                <w:sz w:val="20"/>
              </w:rPr>
            </w:pPr>
          </w:p>
        </w:tc>
      </w:tr>
      <w:tr w:rsidR="00552FDF" w:rsidRPr="00267B5C" w14:paraId="7ACDDF87" w14:textId="77777777">
        <w:trPr>
          <w:cantSplit/>
          <w:trHeight w:hRule="exact" w:val="851"/>
        </w:trPr>
        <w:tc>
          <w:tcPr>
            <w:tcW w:w="4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48577" w14:textId="77777777" w:rsidR="00552FDF" w:rsidRPr="00267B5C" w:rsidRDefault="00267B5C" w:rsidP="00267B5C">
            <w:pPr>
              <w:rPr>
                <w:sz w:val="20"/>
              </w:rPr>
            </w:pPr>
            <w:r w:rsidRPr="00267B5C">
              <w:rPr>
                <w:sz w:val="20"/>
              </w:rPr>
              <w:t>Check condition of pendant/pendants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11319" w14:textId="77777777" w:rsidR="00552FDF" w:rsidRPr="00267B5C" w:rsidRDefault="00552FDF" w:rsidP="00267B5C">
            <w:pPr>
              <w:rPr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6A35C" w14:textId="77777777" w:rsidR="00552FDF" w:rsidRPr="00267B5C" w:rsidRDefault="00552FDF" w:rsidP="00267B5C">
            <w:pPr>
              <w:rPr>
                <w:sz w:val="20"/>
              </w:rPr>
            </w:pP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5F53C" w14:textId="77777777" w:rsidR="00552FDF" w:rsidRPr="00267B5C" w:rsidRDefault="00552FDF" w:rsidP="00267B5C">
            <w:pPr>
              <w:rPr>
                <w:sz w:val="20"/>
              </w:rPr>
            </w:pPr>
          </w:p>
        </w:tc>
      </w:tr>
      <w:tr w:rsidR="00552FDF" w:rsidRPr="00267B5C" w14:paraId="6627E3C7" w14:textId="77777777">
        <w:trPr>
          <w:cantSplit/>
          <w:trHeight w:hRule="exact" w:val="851"/>
        </w:trPr>
        <w:tc>
          <w:tcPr>
            <w:tcW w:w="4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52AFD" w14:textId="77777777" w:rsidR="00552FDF" w:rsidRPr="00267B5C" w:rsidRDefault="00267B5C" w:rsidP="00267B5C">
            <w:pPr>
              <w:rPr>
                <w:sz w:val="20"/>
              </w:rPr>
            </w:pPr>
            <w:r w:rsidRPr="00267B5C">
              <w:rPr>
                <w:sz w:val="20"/>
              </w:rPr>
              <w:t>Check wire ropes and chains for wear/defects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F09F2" w14:textId="77777777" w:rsidR="00552FDF" w:rsidRPr="00267B5C" w:rsidRDefault="00552FDF" w:rsidP="00267B5C">
            <w:pPr>
              <w:rPr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D612D" w14:textId="77777777" w:rsidR="00552FDF" w:rsidRPr="00267B5C" w:rsidRDefault="00552FDF" w:rsidP="00267B5C">
            <w:pPr>
              <w:rPr>
                <w:sz w:val="20"/>
              </w:rPr>
            </w:pP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5FA81" w14:textId="77777777" w:rsidR="00552FDF" w:rsidRPr="00267B5C" w:rsidRDefault="00552FDF" w:rsidP="00267B5C">
            <w:pPr>
              <w:rPr>
                <w:sz w:val="20"/>
              </w:rPr>
            </w:pPr>
          </w:p>
        </w:tc>
      </w:tr>
      <w:tr w:rsidR="00552FDF" w:rsidRPr="00267B5C" w14:paraId="550FE9C2" w14:textId="77777777">
        <w:trPr>
          <w:cantSplit/>
          <w:trHeight w:hRule="exact" w:val="1010"/>
        </w:trPr>
        <w:tc>
          <w:tcPr>
            <w:tcW w:w="4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A3CFC" w14:textId="77777777" w:rsidR="00552FDF" w:rsidRPr="00267B5C" w:rsidRDefault="00267B5C" w:rsidP="00267B5C">
            <w:pPr>
              <w:rPr>
                <w:sz w:val="20"/>
              </w:rPr>
            </w:pPr>
            <w:r w:rsidRPr="00267B5C">
              <w:rPr>
                <w:sz w:val="20"/>
              </w:rPr>
              <w:t>Check hooks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25468" w14:textId="77777777" w:rsidR="00552FDF" w:rsidRPr="00267B5C" w:rsidRDefault="00552FDF" w:rsidP="00267B5C">
            <w:pPr>
              <w:rPr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CF0DA" w14:textId="77777777" w:rsidR="00552FDF" w:rsidRPr="00267B5C" w:rsidRDefault="00552FDF" w:rsidP="00267B5C">
            <w:pPr>
              <w:rPr>
                <w:sz w:val="20"/>
              </w:rPr>
            </w:pP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09137" w14:textId="77777777" w:rsidR="00552FDF" w:rsidRPr="00267B5C" w:rsidRDefault="00552FDF" w:rsidP="00267B5C">
            <w:pPr>
              <w:rPr>
                <w:sz w:val="20"/>
              </w:rPr>
            </w:pPr>
          </w:p>
        </w:tc>
      </w:tr>
      <w:tr w:rsidR="00552FDF" w:rsidRPr="00267B5C" w14:paraId="372A3C4B" w14:textId="77777777">
        <w:trPr>
          <w:cantSplit/>
          <w:trHeight w:hRule="exact" w:val="851"/>
        </w:trPr>
        <w:tc>
          <w:tcPr>
            <w:tcW w:w="4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79E34" w14:textId="77777777" w:rsidR="00552FDF" w:rsidRPr="00267B5C" w:rsidRDefault="00267B5C" w:rsidP="00267B5C">
            <w:pPr>
              <w:rPr>
                <w:sz w:val="20"/>
              </w:rPr>
            </w:pPr>
            <w:r w:rsidRPr="00267B5C">
              <w:rPr>
                <w:sz w:val="20"/>
              </w:rPr>
              <w:t>Check upper limit switch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D0BDB" w14:textId="77777777" w:rsidR="00552FDF" w:rsidRPr="00267B5C" w:rsidRDefault="00552FDF" w:rsidP="00267B5C">
            <w:pPr>
              <w:rPr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C97AB" w14:textId="77777777" w:rsidR="00552FDF" w:rsidRPr="00267B5C" w:rsidRDefault="00552FDF" w:rsidP="00267B5C">
            <w:pPr>
              <w:rPr>
                <w:sz w:val="20"/>
              </w:rPr>
            </w:pP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33D0E" w14:textId="77777777" w:rsidR="00552FDF" w:rsidRPr="00267B5C" w:rsidRDefault="00552FDF" w:rsidP="00267B5C">
            <w:pPr>
              <w:rPr>
                <w:sz w:val="20"/>
              </w:rPr>
            </w:pPr>
          </w:p>
        </w:tc>
      </w:tr>
      <w:tr w:rsidR="00552FDF" w:rsidRPr="00267B5C" w14:paraId="3080C300" w14:textId="77777777">
        <w:trPr>
          <w:cantSplit/>
          <w:trHeight w:hRule="exact" w:val="851"/>
        </w:trPr>
        <w:tc>
          <w:tcPr>
            <w:tcW w:w="4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7ECE6" w14:textId="77777777" w:rsidR="00552FDF" w:rsidRPr="00267B5C" w:rsidRDefault="00267B5C" w:rsidP="00267B5C">
            <w:pPr>
              <w:rPr>
                <w:sz w:val="20"/>
              </w:rPr>
            </w:pPr>
            <w:r w:rsidRPr="00267B5C">
              <w:rPr>
                <w:sz w:val="20"/>
              </w:rPr>
              <w:t>Check braking system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823B9" w14:textId="77777777" w:rsidR="00552FDF" w:rsidRPr="00267B5C" w:rsidRDefault="00552FDF" w:rsidP="00267B5C">
            <w:pPr>
              <w:rPr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F46D4" w14:textId="77777777" w:rsidR="00552FDF" w:rsidRPr="00267B5C" w:rsidRDefault="00552FDF" w:rsidP="00267B5C">
            <w:pPr>
              <w:rPr>
                <w:sz w:val="20"/>
              </w:rPr>
            </w:pP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CE597" w14:textId="77777777" w:rsidR="00552FDF" w:rsidRPr="00267B5C" w:rsidRDefault="00552FDF" w:rsidP="00267B5C">
            <w:pPr>
              <w:rPr>
                <w:sz w:val="20"/>
              </w:rPr>
            </w:pPr>
          </w:p>
        </w:tc>
      </w:tr>
      <w:tr w:rsidR="00552FDF" w:rsidRPr="00267B5C" w14:paraId="188D5766" w14:textId="77777777">
        <w:trPr>
          <w:cantSplit/>
          <w:trHeight w:hRule="exact" w:val="851"/>
        </w:trPr>
        <w:tc>
          <w:tcPr>
            <w:tcW w:w="4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5A0A7" w14:textId="77777777" w:rsidR="00552FDF" w:rsidRPr="00267B5C" w:rsidRDefault="00267B5C" w:rsidP="00267B5C">
            <w:pPr>
              <w:rPr>
                <w:sz w:val="20"/>
              </w:rPr>
            </w:pPr>
            <w:r w:rsidRPr="00267B5C">
              <w:rPr>
                <w:sz w:val="20"/>
              </w:rPr>
              <w:t>Check trolley and bridge travel (Make sure stops are in place and the travel path is free from obstructions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115B5" w14:textId="77777777" w:rsidR="00552FDF" w:rsidRPr="00267B5C" w:rsidRDefault="00552FDF" w:rsidP="00267B5C">
            <w:pPr>
              <w:rPr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AC84E" w14:textId="77777777" w:rsidR="00552FDF" w:rsidRPr="00267B5C" w:rsidRDefault="00552FDF" w:rsidP="00267B5C">
            <w:pPr>
              <w:rPr>
                <w:sz w:val="20"/>
              </w:rPr>
            </w:pP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2FC15" w14:textId="77777777" w:rsidR="00552FDF" w:rsidRPr="00267B5C" w:rsidRDefault="00552FDF" w:rsidP="00267B5C">
            <w:pPr>
              <w:rPr>
                <w:sz w:val="20"/>
              </w:rPr>
            </w:pPr>
          </w:p>
        </w:tc>
      </w:tr>
      <w:tr w:rsidR="00552FDF" w:rsidRPr="00267B5C" w14:paraId="24F380A9" w14:textId="77777777">
        <w:trPr>
          <w:cantSplit/>
          <w:trHeight w:hRule="exact" w:val="851"/>
        </w:trPr>
        <w:tc>
          <w:tcPr>
            <w:tcW w:w="4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E9D25" w14:textId="77777777" w:rsidR="00552FDF" w:rsidRPr="00267B5C" w:rsidRDefault="00267B5C" w:rsidP="00267B5C">
            <w:pPr>
              <w:rPr>
                <w:sz w:val="20"/>
              </w:rPr>
            </w:pPr>
            <w:r w:rsidRPr="00267B5C">
              <w:rPr>
                <w:sz w:val="20"/>
              </w:rPr>
              <w:t>Check hoist gearing system (Any unusual noises)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F4868" w14:textId="77777777" w:rsidR="00552FDF" w:rsidRPr="00267B5C" w:rsidRDefault="00552FDF" w:rsidP="00267B5C">
            <w:pPr>
              <w:rPr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98334" w14:textId="77777777" w:rsidR="00552FDF" w:rsidRPr="00267B5C" w:rsidRDefault="00552FDF" w:rsidP="00267B5C">
            <w:pPr>
              <w:rPr>
                <w:sz w:val="20"/>
              </w:rPr>
            </w:pP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B3F2D" w14:textId="77777777" w:rsidR="00552FDF" w:rsidRPr="00267B5C" w:rsidRDefault="00552FDF" w:rsidP="00267B5C">
            <w:pPr>
              <w:rPr>
                <w:sz w:val="20"/>
              </w:rPr>
            </w:pPr>
          </w:p>
        </w:tc>
      </w:tr>
      <w:tr w:rsidR="00267B5C" w:rsidRPr="00267B5C" w14:paraId="7105549C" w14:textId="77777777">
        <w:trPr>
          <w:cantSplit/>
          <w:trHeight w:hRule="exact" w:val="851"/>
        </w:trPr>
        <w:tc>
          <w:tcPr>
            <w:tcW w:w="4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B88AC" w14:textId="77777777" w:rsidR="00267B5C" w:rsidRPr="00267B5C" w:rsidRDefault="00267B5C" w:rsidP="00267B5C">
            <w:pPr>
              <w:rPr>
                <w:sz w:val="20"/>
              </w:rPr>
            </w:pPr>
            <w:r>
              <w:rPr>
                <w:sz w:val="20"/>
              </w:rPr>
              <w:t>Check rails during operation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6E794" w14:textId="77777777" w:rsidR="00267B5C" w:rsidRPr="00267B5C" w:rsidRDefault="00267B5C" w:rsidP="00267B5C">
            <w:pPr>
              <w:rPr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F0258" w14:textId="77777777" w:rsidR="00267B5C" w:rsidRPr="00267B5C" w:rsidRDefault="00267B5C" w:rsidP="00267B5C">
            <w:pPr>
              <w:rPr>
                <w:sz w:val="20"/>
              </w:rPr>
            </w:pP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99AD3" w14:textId="77777777" w:rsidR="00267B5C" w:rsidRPr="00267B5C" w:rsidRDefault="00267B5C" w:rsidP="00267B5C">
            <w:pPr>
              <w:rPr>
                <w:sz w:val="20"/>
              </w:rPr>
            </w:pPr>
          </w:p>
        </w:tc>
      </w:tr>
      <w:tr w:rsidR="00267B5C" w:rsidRPr="00267B5C" w14:paraId="6DF1781A" w14:textId="77777777">
        <w:trPr>
          <w:cantSplit/>
          <w:trHeight w:hRule="exact" w:val="851"/>
        </w:trPr>
        <w:tc>
          <w:tcPr>
            <w:tcW w:w="4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BE6B5" w14:textId="77777777" w:rsidR="00267B5C" w:rsidRPr="00267B5C" w:rsidRDefault="00267B5C" w:rsidP="00267B5C">
            <w:pPr>
              <w:rPr>
                <w:sz w:val="20"/>
              </w:rPr>
            </w:pPr>
            <w:r>
              <w:rPr>
                <w:sz w:val="20"/>
              </w:rPr>
              <w:t>Check lubrication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EA3EB" w14:textId="77777777" w:rsidR="00267B5C" w:rsidRPr="00267B5C" w:rsidRDefault="00267B5C" w:rsidP="00267B5C">
            <w:pPr>
              <w:rPr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33314" w14:textId="77777777" w:rsidR="00267B5C" w:rsidRPr="00267B5C" w:rsidRDefault="00267B5C" w:rsidP="00267B5C">
            <w:pPr>
              <w:rPr>
                <w:sz w:val="20"/>
              </w:rPr>
            </w:pP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B75C2" w14:textId="77777777" w:rsidR="00267B5C" w:rsidRPr="00267B5C" w:rsidRDefault="00267B5C" w:rsidP="00267B5C">
            <w:pPr>
              <w:rPr>
                <w:sz w:val="20"/>
              </w:rPr>
            </w:pPr>
          </w:p>
        </w:tc>
      </w:tr>
      <w:tr w:rsidR="00267B5C" w:rsidRPr="00267B5C" w14:paraId="1051E7EE" w14:textId="77777777">
        <w:trPr>
          <w:cantSplit/>
          <w:trHeight w:hRule="exact" w:val="851"/>
        </w:trPr>
        <w:tc>
          <w:tcPr>
            <w:tcW w:w="4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97B79" w14:textId="77777777" w:rsidR="00267B5C" w:rsidRDefault="00267B5C" w:rsidP="00267B5C">
            <w:pPr>
              <w:rPr>
                <w:sz w:val="20"/>
              </w:rPr>
            </w:pPr>
            <w:r>
              <w:rPr>
                <w:sz w:val="20"/>
              </w:rPr>
              <w:t>Inspect all tackle to be used.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2BEE1" w14:textId="77777777" w:rsidR="00267B5C" w:rsidRPr="00267B5C" w:rsidRDefault="00267B5C" w:rsidP="00267B5C">
            <w:pPr>
              <w:rPr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1831F" w14:textId="77777777" w:rsidR="00267B5C" w:rsidRPr="00267B5C" w:rsidRDefault="00267B5C" w:rsidP="00267B5C">
            <w:pPr>
              <w:rPr>
                <w:sz w:val="20"/>
              </w:rPr>
            </w:pP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01DBF" w14:textId="77777777" w:rsidR="00267B5C" w:rsidRPr="00267B5C" w:rsidRDefault="00267B5C" w:rsidP="00267B5C">
            <w:pPr>
              <w:rPr>
                <w:sz w:val="20"/>
              </w:rPr>
            </w:pPr>
          </w:p>
        </w:tc>
      </w:tr>
      <w:tr w:rsidR="00552FDF" w14:paraId="2FE62B89" w14:textId="77777777" w:rsidTr="00267B5C">
        <w:trPr>
          <w:cantSplit/>
          <w:trHeight w:hRule="exact" w:val="1062"/>
        </w:trPr>
        <w:tc>
          <w:tcPr>
            <w:tcW w:w="95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B4A23" w14:textId="77777777" w:rsidR="00552FDF" w:rsidRPr="00D448B9" w:rsidRDefault="00D448B9" w:rsidP="00581505">
            <w:pPr>
              <w:rPr>
                <w:b/>
                <w:i/>
                <w:color w:val="000000"/>
              </w:rPr>
            </w:pPr>
            <w:r w:rsidRPr="00D448B9">
              <w:rPr>
                <w:b/>
                <w:i/>
                <w:color w:val="000000"/>
              </w:rPr>
              <w:t>List of defects and action to be taken</w:t>
            </w:r>
          </w:p>
          <w:p w14:paraId="4A97EECA" w14:textId="77777777" w:rsidR="00552FDF" w:rsidRPr="00D448B9" w:rsidRDefault="00552FDF" w:rsidP="00581505">
            <w:pPr>
              <w:rPr>
                <w:color w:val="000000"/>
                <w:sz w:val="18"/>
                <w:szCs w:val="18"/>
              </w:rPr>
            </w:pPr>
            <w:r w:rsidRPr="00D448B9">
              <w:rPr>
                <w:color w:val="000000"/>
                <w:sz w:val="18"/>
                <w:szCs w:val="18"/>
              </w:rPr>
              <w:t>Note: a</w:t>
            </w:r>
            <w:r w:rsidR="004E5252" w:rsidRPr="00D448B9">
              <w:rPr>
                <w:color w:val="000000"/>
                <w:sz w:val="18"/>
                <w:szCs w:val="18"/>
              </w:rPr>
              <w:t xml:space="preserve">ny defects must be reported to </w:t>
            </w:r>
            <w:r w:rsidR="002B7723" w:rsidRPr="00D448B9">
              <w:rPr>
                <w:color w:val="000000"/>
                <w:sz w:val="18"/>
                <w:szCs w:val="18"/>
              </w:rPr>
              <w:t>your Supervisor</w:t>
            </w:r>
            <w:r w:rsidR="004E5252" w:rsidRPr="00D448B9">
              <w:rPr>
                <w:color w:val="000000"/>
                <w:sz w:val="18"/>
                <w:szCs w:val="18"/>
              </w:rPr>
              <w:t>.</w:t>
            </w:r>
          </w:p>
          <w:p w14:paraId="41B09F90" w14:textId="77777777" w:rsidR="00552FDF" w:rsidRPr="009037FA" w:rsidRDefault="00552FDF" w:rsidP="00581505">
            <w:pPr>
              <w:rPr>
                <w:color w:val="000000"/>
              </w:rPr>
            </w:pPr>
          </w:p>
        </w:tc>
      </w:tr>
    </w:tbl>
    <w:p w14:paraId="2C20E08A" w14:textId="77777777" w:rsidR="00552FDF" w:rsidRDefault="00552FDF" w:rsidP="00552FDF">
      <w:pPr>
        <w:rPr>
          <w:color w:val="000000"/>
        </w:rPr>
      </w:pPr>
    </w:p>
    <w:p w14:paraId="0452E9B3" w14:textId="77777777" w:rsidR="00552FDF" w:rsidRDefault="00552FDF" w:rsidP="00552FDF"/>
    <w:p w14:paraId="7BDC2A27" w14:textId="77777777" w:rsidR="00552FDF" w:rsidRDefault="009037FA" w:rsidP="009037FA">
      <w:pPr>
        <w:tabs>
          <w:tab w:val="left" w:pos="6804"/>
        </w:tabs>
      </w:pPr>
      <w:r>
        <w:t>Inspected by:</w:t>
      </w:r>
      <w:r>
        <w:tab/>
        <w:t xml:space="preserve"> Date:</w:t>
      </w:r>
    </w:p>
    <w:p w14:paraId="484A07DD" w14:textId="77777777" w:rsidR="000B0723" w:rsidRPr="000B0723" w:rsidRDefault="000B0723" w:rsidP="00F81044"/>
    <w:sectPr w:rsidR="000B0723" w:rsidRPr="000B0723" w:rsidSect="00F21549">
      <w:headerReference w:type="default" r:id="rId9"/>
      <w:pgSz w:w="11907" w:h="16840" w:code="9"/>
      <w:pgMar w:top="851" w:right="1134" w:bottom="851" w:left="1134" w:header="284" w:footer="284" w:gutter="0"/>
      <w:pgNumType w:start="1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3E74EF" w14:textId="77777777" w:rsidR="007A4F86" w:rsidRDefault="007A4F86">
      <w:r>
        <w:separator/>
      </w:r>
    </w:p>
  </w:endnote>
  <w:endnote w:type="continuationSeparator" w:id="0">
    <w:p w14:paraId="23D42066" w14:textId="77777777" w:rsidR="007A4F86" w:rsidRDefault="007A4F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1C8020" w14:textId="77777777" w:rsidR="007A4F86" w:rsidRDefault="007A4F86">
      <w:r>
        <w:separator/>
      </w:r>
    </w:p>
  </w:footnote>
  <w:footnote w:type="continuationSeparator" w:id="0">
    <w:p w14:paraId="25E59560" w14:textId="77777777" w:rsidR="007A4F86" w:rsidRDefault="007A4F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D637A4" w14:textId="5986ACD7" w:rsidR="00225AEA" w:rsidRDefault="001876BA" w:rsidP="007E7EC9">
    <w:pPr>
      <w:rPr>
        <w:b/>
        <w:sz w:val="28"/>
        <w:szCs w:val="28"/>
      </w:rPr>
    </w:pPr>
    <w:r>
      <w:rPr>
        <w:b/>
        <w:noProof/>
        <w:sz w:val="28"/>
        <w:szCs w:val="28"/>
      </w:rPr>
      <w:drawing>
        <wp:anchor distT="0" distB="0" distL="114300" distR="114300" simplePos="0" relativeHeight="251657728" behindDoc="0" locked="0" layoutInCell="1" allowOverlap="1" wp14:anchorId="70400593" wp14:editId="5BE7752A">
          <wp:simplePos x="0" y="0"/>
          <wp:positionH relativeFrom="column">
            <wp:posOffset>4721860</wp:posOffset>
          </wp:positionH>
          <wp:positionV relativeFrom="paragraph">
            <wp:posOffset>109220</wp:posOffset>
          </wp:positionV>
          <wp:extent cx="1311275" cy="509270"/>
          <wp:effectExtent l="0" t="0" r="0" b="0"/>
          <wp:wrapNone/>
          <wp:docPr id="2" name="Picture 1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, company nam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1275" cy="509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2215816" w14:textId="77777777" w:rsidR="001E3787" w:rsidRDefault="00D448B9" w:rsidP="007E7EC9">
    <w:pPr>
      <w:rPr>
        <w:b/>
        <w:sz w:val="28"/>
        <w:szCs w:val="28"/>
      </w:rPr>
    </w:pPr>
    <w:r>
      <w:rPr>
        <w:b/>
        <w:sz w:val="28"/>
        <w:szCs w:val="28"/>
      </w:rPr>
      <w:t xml:space="preserve">HS </w:t>
    </w:r>
    <w:r w:rsidR="007A760B">
      <w:rPr>
        <w:b/>
        <w:sz w:val="28"/>
        <w:szCs w:val="28"/>
      </w:rPr>
      <w:t>07</w:t>
    </w:r>
    <w:r w:rsidR="002E1DAC">
      <w:rPr>
        <w:b/>
        <w:sz w:val="28"/>
        <w:szCs w:val="28"/>
      </w:rPr>
      <w:t>6</w:t>
    </w:r>
    <w:r w:rsidR="004E5252" w:rsidRPr="004E5252">
      <w:rPr>
        <w:b/>
        <w:sz w:val="28"/>
        <w:szCs w:val="28"/>
      </w:rPr>
      <w:t xml:space="preserve"> – </w:t>
    </w:r>
    <w:r w:rsidR="007A760B">
      <w:rPr>
        <w:b/>
        <w:sz w:val="28"/>
        <w:szCs w:val="28"/>
      </w:rPr>
      <w:t>Crane Operators</w:t>
    </w:r>
    <w:r w:rsidR="004E5252" w:rsidRPr="004E5252">
      <w:rPr>
        <w:b/>
        <w:sz w:val="28"/>
        <w:szCs w:val="28"/>
      </w:rPr>
      <w:t xml:space="preserve"> Inspection Form</w:t>
    </w:r>
  </w:p>
  <w:p w14:paraId="543CFEBC" w14:textId="77777777" w:rsidR="00E87251" w:rsidRPr="004E5252" w:rsidRDefault="00E87251" w:rsidP="007E7EC9">
    <w:pPr>
      <w:rPr>
        <w:b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05"/>
    <w:rsid w:val="00064F99"/>
    <w:rsid w:val="000A0469"/>
    <w:rsid w:val="000B0723"/>
    <w:rsid w:val="00111064"/>
    <w:rsid w:val="001876BA"/>
    <w:rsid w:val="001E3787"/>
    <w:rsid w:val="001E6BE3"/>
    <w:rsid w:val="0020035D"/>
    <w:rsid w:val="002070E3"/>
    <w:rsid w:val="00225AEA"/>
    <w:rsid w:val="00267B5C"/>
    <w:rsid w:val="002B7723"/>
    <w:rsid w:val="002E1DAC"/>
    <w:rsid w:val="003A6FC7"/>
    <w:rsid w:val="004027EE"/>
    <w:rsid w:val="004076B2"/>
    <w:rsid w:val="00432B93"/>
    <w:rsid w:val="0045268A"/>
    <w:rsid w:val="004862C7"/>
    <w:rsid w:val="00495104"/>
    <w:rsid w:val="004D77E6"/>
    <w:rsid w:val="004E5252"/>
    <w:rsid w:val="00552FDF"/>
    <w:rsid w:val="00572490"/>
    <w:rsid w:val="00581505"/>
    <w:rsid w:val="005A283C"/>
    <w:rsid w:val="005D7485"/>
    <w:rsid w:val="00657965"/>
    <w:rsid w:val="0067690E"/>
    <w:rsid w:val="006877CC"/>
    <w:rsid w:val="006E6C18"/>
    <w:rsid w:val="00716328"/>
    <w:rsid w:val="0071789E"/>
    <w:rsid w:val="00721E92"/>
    <w:rsid w:val="00724B90"/>
    <w:rsid w:val="00744961"/>
    <w:rsid w:val="0076481F"/>
    <w:rsid w:val="007A4F86"/>
    <w:rsid w:val="007A760B"/>
    <w:rsid w:val="007D32B5"/>
    <w:rsid w:val="007D3B29"/>
    <w:rsid w:val="007E7413"/>
    <w:rsid w:val="007E7EC9"/>
    <w:rsid w:val="00814E91"/>
    <w:rsid w:val="00844BF4"/>
    <w:rsid w:val="008C65C4"/>
    <w:rsid w:val="009037FA"/>
    <w:rsid w:val="00976338"/>
    <w:rsid w:val="00990578"/>
    <w:rsid w:val="00990E41"/>
    <w:rsid w:val="009B6784"/>
    <w:rsid w:val="00A75EF2"/>
    <w:rsid w:val="00B121CF"/>
    <w:rsid w:val="00B229DB"/>
    <w:rsid w:val="00BD4431"/>
    <w:rsid w:val="00C01052"/>
    <w:rsid w:val="00C2542E"/>
    <w:rsid w:val="00C47BAC"/>
    <w:rsid w:val="00D109B7"/>
    <w:rsid w:val="00D448B9"/>
    <w:rsid w:val="00DD341F"/>
    <w:rsid w:val="00DE41C2"/>
    <w:rsid w:val="00E0492C"/>
    <w:rsid w:val="00E8687A"/>
    <w:rsid w:val="00E87251"/>
    <w:rsid w:val="00F0267F"/>
    <w:rsid w:val="00F13D0A"/>
    <w:rsid w:val="00F21549"/>
    <w:rsid w:val="00F37297"/>
    <w:rsid w:val="00F41A25"/>
    <w:rsid w:val="00F8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281A2B"/>
  <w15:chartTrackingRefBased/>
  <w15:docId w15:val="{9F9D5732-84F9-42FB-816F-524946726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6328"/>
    <w:rPr>
      <w:rFonts w:ascii="Arial" w:hAnsi="Arial"/>
      <w:sz w:val="22"/>
    </w:rPr>
  </w:style>
  <w:style w:type="paragraph" w:styleId="Heading1">
    <w:name w:val="heading 1"/>
    <w:basedOn w:val="Normal"/>
    <w:next w:val="Normal"/>
    <w:qFormat/>
    <w:pPr>
      <w:keepNext/>
      <w:spacing w:before="75" w:after="120"/>
      <w:ind w:left="105" w:right="105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mallCaps/>
      <w:sz w:val="24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mallCaps/>
      <w:sz w:val="48"/>
    </w:rPr>
  </w:style>
  <w:style w:type="paragraph" w:styleId="Heading4">
    <w:name w:val="heading 4"/>
    <w:basedOn w:val="Normal"/>
    <w:next w:val="Normal"/>
    <w:qFormat/>
    <w:pPr>
      <w:keepNext/>
      <w:ind w:right="105"/>
      <w:outlineLvl w:val="3"/>
    </w:pPr>
    <w:rPr>
      <w:b/>
      <w:color w:val="000000"/>
      <w:sz w:val="24"/>
    </w:rPr>
  </w:style>
  <w:style w:type="paragraph" w:styleId="Heading5">
    <w:name w:val="heading 5"/>
    <w:basedOn w:val="Normal"/>
    <w:next w:val="Normal"/>
    <w:qFormat/>
    <w:pPr>
      <w:keepNext/>
      <w:ind w:right="105"/>
      <w:outlineLvl w:val="4"/>
    </w:pPr>
    <w:rPr>
      <w:b/>
      <w:smallCaps/>
      <w:sz w:val="3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Tms Rmn" w:hAnsi="Tms Rmn"/>
      <w:b/>
      <w:smallCaps/>
      <w:sz w:val="72"/>
    </w:rPr>
  </w:style>
  <w:style w:type="paragraph" w:styleId="Heading7">
    <w:name w:val="heading 7"/>
    <w:basedOn w:val="Normal"/>
    <w:next w:val="Normal"/>
    <w:qFormat/>
    <w:pPr>
      <w:keepNext/>
      <w:spacing w:before="75" w:after="120"/>
      <w:ind w:left="105" w:right="105"/>
      <w:jc w:val="center"/>
      <w:outlineLvl w:val="6"/>
    </w:pPr>
    <w:rPr>
      <w:b/>
      <w:sz w:val="24"/>
    </w:rPr>
  </w:style>
  <w:style w:type="paragraph" w:styleId="Heading8">
    <w:name w:val="heading 8"/>
    <w:basedOn w:val="Normal"/>
    <w:next w:val="Normal"/>
    <w:qFormat/>
    <w:pPr>
      <w:keepNext/>
      <w:spacing w:before="75" w:after="120"/>
      <w:ind w:left="105" w:right="105"/>
      <w:jc w:val="both"/>
      <w:outlineLvl w:val="7"/>
    </w:pPr>
    <w:rPr>
      <w:i/>
      <w:sz w:val="24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Tms Rmn" w:hAnsi="Tms Rmn"/>
      <w:b/>
      <w:smallCaps/>
      <w:color w:val="FF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pPr>
      <w:spacing w:before="75" w:after="120"/>
      <w:ind w:left="105" w:right="105"/>
      <w:jc w:val="both"/>
    </w:pPr>
    <w:rPr>
      <w:sz w:val="24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MainHeading">
    <w:name w:val="Main Heading"/>
    <w:pPr>
      <w:pageBreakBefore/>
      <w:spacing w:after="215"/>
      <w:jc w:val="center"/>
    </w:pPr>
    <w:rPr>
      <w:b/>
      <w:caps/>
      <w:color w:val="000000"/>
      <w:sz w:val="36"/>
    </w:rPr>
  </w:style>
  <w:style w:type="paragraph" w:customStyle="1" w:styleId="2ndLevelText">
    <w:name w:val="2nd Level Text"/>
    <w:basedOn w:val="Normal"/>
    <w:pPr>
      <w:spacing w:before="144" w:after="72"/>
      <w:jc w:val="both"/>
    </w:pPr>
    <w:rPr>
      <w:sz w:val="24"/>
    </w:rPr>
  </w:style>
  <w:style w:type="paragraph" w:customStyle="1" w:styleId="1stLevelText">
    <w:name w:val="1st Level Text"/>
    <w:basedOn w:val="Normal"/>
    <w:pPr>
      <w:spacing w:before="144" w:after="144"/>
      <w:jc w:val="both"/>
    </w:pPr>
    <w:rPr>
      <w:sz w:val="28"/>
    </w:rPr>
  </w:style>
  <w:style w:type="paragraph" w:styleId="BodyText2">
    <w:name w:val="Body Text 2"/>
    <w:basedOn w:val="Normal"/>
    <w:pPr>
      <w:widowControl w:val="0"/>
      <w:jc w:val="center"/>
    </w:pPr>
    <w:rPr>
      <w:b/>
      <w:smallCaps/>
      <w:sz w:val="24"/>
    </w:rPr>
  </w:style>
  <w:style w:type="paragraph" w:styleId="BodyText3">
    <w:name w:val="Body Text 3"/>
    <w:basedOn w:val="Normal"/>
    <w:pPr>
      <w:widowControl w:val="0"/>
      <w:jc w:val="center"/>
    </w:pPr>
    <w:rPr>
      <w:b/>
      <w:smallCaps/>
      <w:sz w:val="32"/>
    </w:rPr>
  </w:style>
  <w:style w:type="paragraph" w:styleId="BodyText">
    <w:name w:val="Body Text"/>
    <w:basedOn w:val="Normal"/>
    <w:pPr>
      <w:spacing w:before="75" w:after="120"/>
      <w:ind w:right="105"/>
      <w:jc w:val="both"/>
    </w:pPr>
    <w:rPr>
      <w:sz w:val="24"/>
    </w:rPr>
  </w:style>
  <w:style w:type="character" w:styleId="PageNumber">
    <w:name w:val="page number"/>
    <w:basedOn w:val="DefaultParagraphFont"/>
  </w:style>
  <w:style w:type="character" w:styleId="LineNumber">
    <w:name w:val="line number"/>
    <w:basedOn w:val="DefaultParagraphFont"/>
  </w:style>
  <w:style w:type="paragraph" w:styleId="BodyTextIndent">
    <w:name w:val="Body Text Indent"/>
    <w:basedOn w:val="Normal"/>
    <w:pPr>
      <w:ind w:left="-450"/>
    </w:pPr>
  </w:style>
  <w:style w:type="paragraph" w:styleId="BodyTextIndent2">
    <w:name w:val="Body Text Indent 2"/>
    <w:basedOn w:val="Normal"/>
    <w:pPr>
      <w:ind w:left="720"/>
    </w:pPr>
  </w:style>
  <w:style w:type="paragraph" w:styleId="BodyTextIndent3">
    <w:name w:val="Body Text Indent 3"/>
    <w:basedOn w:val="Normal"/>
    <w:pPr>
      <w:spacing w:line="240" w:lineRule="atLeast"/>
      <w:ind w:left="720"/>
      <w:jc w:val="both"/>
    </w:pPr>
  </w:style>
  <w:style w:type="character" w:styleId="Hyperlink">
    <w:name w:val="Hyperlink"/>
    <w:rPr>
      <w:color w:val="0000FF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table" w:styleId="TableGrid">
    <w:name w:val="Table Grid"/>
    <w:basedOn w:val="TableNormal"/>
    <w:rsid w:val="003A6F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1BJW\H&amp;SSYSTEM\Administration\System%20Information\Master%20Documents\Master-%20Forms%20Portrai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a95809-671d-4fea-95f6-bc862bb33e37">
      <Terms xmlns="http://schemas.microsoft.com/office/infopath/2007/PartnerControls"/>
    </lcf76f155ced4ddcb4097134ff3c332f>
    <TaxCatchAll xmlns="efb2208f-1471-43bd-8436-4713da60f76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40FF21B158D54AB1B15A9454635211" ma:contentTypeVersion="15" ma:contentTypeDescription="Create a new document." ma:contentTypeScope="" ma:versionID="1ce3c0c07eddfca809c12347100b1884">
  <xsd:schema xmlns:xsd="http://www.w3.org/2001/XMLSchema" xmlns:xs="http://www.w3.org/2001/XMLSchema" xmlns:p="http://schemas.microsoft.com/office/2006/metadata/properties" xmlns:ns2="51a95809-671d-4fea-95f6-bc862bb33e37" xmlns:ns3="efb2208f-1471-43bd-8436-4713da60f76c" targetNamespace="http://schemas.microsoft.com/office/2006/metadata/properties" ma:root="true" ma:fieldsID="cf4130e79e9465f166e827ff4b41391f" ns2:_="" ns3:_="">
    <xsd:import namespace="51a95809-671d-4fea-95f6-bc862bb33e37"/>
    <xsd:import namespace="efb2208f-1471-43bd-8436-4713da60f7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95809-671d-4fea-95f6-bc862bb33e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16fa849-9aee-4305-8228-d5ef1c313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b2208f-1471-43bd-8436-4713da60f76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2a96c3f-76c6-49da-ae1f-a555ec70e7d2}" ma:internalName="TaxCatchAll" ma:showField="CatchAllData" ma:web="efb2208f-1471-43bd-8436-4713da60f7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5531E7-DA9D-47A9-AFDA-216F8F13EFF8}">
  <ds:schemaRefs>
    <ds:schemaRef ds:uri="http://schemas.microsoft.com/office/2006/metadata/properties"/>
    <ds:schemaRef ds:uri="http://schemas.microsoft.com/office/infopath/2007/PartnerControls"/>
    <ds:schemaRef ds:uri="51a95809-671d-4fea-95f6-bc862bb33e37"/>
    <ds:schemaRef ds:uri="efb2208f-1471-43bd-8436-4713da60f76c"/>
  </ds:schemaRefs>
</ds:datastoreItem>
</file>

<file path=customXml/itemProps2.xml><?xml version="1.0" encoding="utf-8"?>
<ds:datastoreItem xmlns:ds="http://schemas.openxmlformats.org/officeDocument/2006/customXml" ds:itemID="{7A44054D-7EB8-422E-BAB1-72651FD69C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65970F-8EAC-4AA1-9A92-9397CEDF26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a95809-671d-4fea-95f6-bc862bb33e37"/>
    <ds:schemaRef ds:uri="efb2208f-1471-43bd-8436-4713da60f7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Master- Forms Portrait.dot</Template>
  <TotalTime>12</TotalTime>
  <Pages>1</Pages>
  <Words>99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 AND SAFETY POLICY MANUAL</vt:lpstr>
    </vt:vector>
  </TitlesOfParts>
  <Company>DSS</Company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AND SAFETY POLICY MANUAL</dc:title>
  <dc:subject/>
  <dc:creator>JW</dc:creator>
  <cp:keywords/>
  <cp:lastModifiedBy>Clifton, Jennett</cp:lastModifiedBy>
  <cp:revision>3</cp:revision>
  <cp:lastPrinted>2010-10-12T18:25:00Z</cp:lastPrinted>
  <dcterms:created xsi:type="dcterms:W3CDTF">2023-07-05T12:37:00Z</dcterms:created>
  <dcterms:modified xsi:type="dcterms:W3CDTF">2024-07-12T11:30:00Z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0x010100D140FF21B158D54AB1B15A9454635211</vt:lpwstr>
  </property>
  <property fmtid="{D5CDD505-2E9C-101B-9397-08002B2CF9AE}" pid="3" name="MediaServiceImageTags">
    <vt:lpwstr/>
  </property>
</Properties>
</file>